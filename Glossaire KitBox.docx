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F7A87" w14:textId="693CF900" w:rsidR="001705E0" w:rsidRDefault="00B31EA0" w:rsidP="00D9533C">
      <w:pPr>
        <w:pStyle w:val="Titre"/>
      </w:pPr>
      <w:r>
        <w:t>Glossaire</w:t>
      </w:r>
    </w:p>
    <w:p w14:paraId="632964B7" w14:textId="6BF22CED" w:rsidR="00B31EA0" w:rsidRDefault="00B31EA0">
      <w:r>
        <w:rPr>
          <w:noProof/>
        </w:rPr>
        <w:drawing>
          <wp:anchor distT="0" distB="0" distL="114300" distR="114300" simplePos="0" relativeHeight="251658240" behindDoc="0" locked="0" layoutInCell="1" allowOverlap="1" wp14:anchorId="34093B97" wp14:editId="26DED530">
            <wp:simplePos x="0" y="0"/>
            <wp:positionH relativeFrom="column">
              <wp:posOffset>-382270</wp:posOffset>
            </wp:positionH>
            <wp:positionV relativeFrom="paragraph">
              <wp:posOffset>214156</wp:posOffset>
            </wp:positionV>
            <wp:extent cx="6575925" cy="5783855"/>
            <wp:effectExtent l="0" t="0" r="317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07 à 09.31.2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925" cy="578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1F6C1" w14:textId="31C69160" w:rsidR="00D9533C" w:rsidRDefault="005F532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64D6D2" wp14:editId="0CF4342B">
                <wp:simplePos x="0" y="0"/>
                <wp:positionH relativeFrom="column">
                  <wp:posOffset>3369596</wp:posOffset>
                </wp:positionH>
                <wp:positionV relativeFrom="paragraph">
                  <wp:posOffset>3870029</wp:posOffset>
                </wp:positionV>
                <wp:extent cx="1017528" cy="666894"/>
                <wp:effectExtent l="0" t="0" r="11430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528" cy="6668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EF8E2" w14:textId="1EBAD213" w:rsidR="005F532C" w:rsidRPr="005F532C" w:rsidRDefault="005F532C">
                            <w:pPr>
                              <w:rPr>
                                <w:lang w:val="en-US"/>
                              </w:rPr>
                            </w:pPr>
                            <w:r w:rsidRPr="005F532C">
                              <w:rPr>
                                <w:lang w:val="en-US"/>
                              </w:rPr>
                              <w:t>Front rail with grooves for the doors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64D6D2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margin-left:265.3pt;margin-top:304.75pt;width:80.1pt;height:5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" fillcolor="white [3201]" strokeweight=".5pt">
                <v:textbox>
                  <w:txbxContent>
                    <w:p w14:paraId="4C3EF8E2" w14:textId="1EBAD213" w:rsidR="005F532C" w:rsidRPr="005F532C" w:rsidRDefault="005F532C">
                      <w:pPr>
                        <w:rPr>
                          <w:lang w:val="en-US"/>
                        </w:rPr>
                      </w:pPr>
                      <w:r w:rsidRPr="005F532C">
                        <w:rPr>
                          <w:lang w:val="en-US"/>
                        </w:rPr>
                        <w:t>Front rail with grooves for the doors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89AC64" wp14:editId="6ED87E44">
                <wp:simplePos x="0" y="0"/>
                <wp:positionH relativeFrom="column">
                  <wp:posOffset>4449101</wp:posOffset>
                </wp:positionH>
                <wp:positionV relativeFrom="paragraph">
                  <wp:posOffset>3905112</wp:posOffset>
                </wp:positionV>
                <wp:extent cx="756271" cy="316258"/>
                <wp:effectExtent l="0" t="0" r="19050" b="1397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71" cy="316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64313" w14:textId="2D5C728F" w:rsidR="005F532C" w:rsidRDefault="005F532C">
                            <w:r>
                              <w:t>Back Rail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89AC64" id="Zone de texte 11" o:spid="_x0000_s1027" type="#_x0000_t202" style="position:absolute;margin-left:350.3pt;margin-top:307.5pt;width:59.55pt;height:24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" fillcolor="white [3201]" strokeweight=".5pt">
                <v:textbox>
                  <w:txbxContent>
                    <w:p w14:paraId="21864313" w14:textId="2D5C728F" w:rsidR="005F532C" w:rsidRDefault="005F532C">
                      <w:r>
                        <w:t>Back Rail</w:t>
                      </w:r>
                    </w:p>
                  </w:txbxContent>
                </v:textbox>
              </v:shape>
            </w:pict>
          </mc:Fallback>
        </mc:AlternateContent>
      </w:r>
      <w:r w:rsidR="00292F0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66F5A" wp14:editId="3E8ACB76">
                <wp:simplePos x="0" y="0"/>
                <wp:positionH relativeFrom="column">
                  <wp:posOffset>4868488</wp:posOffset>
                </wp:positionH>
                <wp:positionV relativeFrom="paragraph">
                  <wp:posOffset>2131313</wp:posOffset>
                </wp:positionV>
                <wp:extent cx="921275" cy="281883"/>
                <wp:effectExtent l="0" t="0" r="19050" b="1079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275" cy="281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855E8" w14:textId="6D62E2F6" w:rsidR="00292F05" w:rsidRDefault="00292F05">
                            <w:r>
                              <w:t>Back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166F5A" id="Zone de texte 10" o:spid="_x0000_s1028" type="#_x0000_t202" style="position:absolute;margin-left:383.35pt;margin-top:167.8pt;width:72.55pt;height:22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" fillcolor="white [3201]" strokeweight=".5pt">
                <v:textbox>
                  <w:txbxContent>
                    <w:p w14:paraId="440855E8" w14:textId="6D62E2F6" w:rsidR="00292F05" w:rsidRDefault="00292F05">
                      <w:r>
                        <w:t>Back Panel</w:t>
                      </w:r>
                    </w:p>
                  </w:txbxContent>
                </v:textbox>
              </v:shape>
            </w:pict>
          </mc:Fallback>
        </mc:AlternateContent>
      </w:r>
      <w:r w:rsidR="00292F0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FE7AD" wp14:editId="7C65EDC4">
                <wp:simplePos x="0" y="0"/>
                <wp:positionH relativeFrom="column">
                  <wp:posOffset>5273737</wp:posOffset>
                </wp:positionH>
                <wp:positionV relativeFrom="paragraph">
                  <wp:posOffset>3609340</wp:posOffset>
                </wp:positionV>
                <wp:extent cx="756270" cy="260985"/>
                <wp:effectExtent l="0" t="0" r="19050" b="1841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7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3CD66" w14:textId="53F7C8A1" w:rsidR="00292F05" w:rsidRDefault="005F532C" w:rsidP="00292F05">
                            <w:r>
                              <w:t xml:space="preserve">LR </w:t>
                            </w:r>
                            <w:r w:rsidR="00292F05">
                              <w:t>R</w:t>
                            </w:r>
                            <w:r>
                              <w:t>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FE7AD" id="Zone de texte 9" o:spid="_x0000_s1029" type="#_x0000_t202" style="position:absolute;margin-left:415.25pt;margin-top:284.2pt;width:59.55pt;height:20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" fillcolor="white [3201]" strokeweight=".5pt">
                <v:textbox>
                  <w:txbxContent>
                    <w:p w14:paraId="15B3CD66" w14:textId="53F7C8A1" w:rsidR="00292F05" w:rsidRDefault="005F532C" w:rsidP="00292F05">
                      <w:r>
                        <w:t xml:space="preserve">LR </w:t>
                      </w:r>
                      <w:r w:rsidR="00292F05">
                        <w:t>R</w:t>
                      </w:r>
                      <w:r>
                        <w:t>ails</w:t>
                      </w:r>
                    </w:p>
                  </w:txbxContent>
                </v:textbox>
              </v:shape>
            </w:pict>
          </mc:Fallback>
        </mc:AlternateContent>
      </w:r>
      <w:r w:rsidR="00292F0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17F3ED" wp14:editId="5DA196C0">
                <wp:simplePos x="0" y="0"/>
                <wp:positionH relativeFrom="column">
                  <wp:posOffset>2537360</wp:posOffset>
                </wp:positionH>
                <wp:positionV relativeFrom="paragraph">
                  <wp:posOffset>5410310</wp:posOffset>
                </wp:positionV>
                <wp:extent cx="1182533" cy="323163"/>
                <wp:effectExtent l="0" t="0" r="11430" b="762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533" cy="323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95564" w14:textId="44522A75" w:rsidR="00292F05" w:rsidRDefault="00292F05" w:rsidP="00292F05">
                            <w:r>
                              <w:t>Top/</w:t>
                            </w:r>
                            <w:proofErr w:type="spellStart"/>
                            <w:r>
                              <w:t>Low</w:t>
                            </w:r>
                            <w:proofErr w:type="spellEnd"/>
                            <w:r>
                              <w:t xml:space="preserve"> Panel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Panel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17F3ED" id="Zone de texte 7" o:spid="_x0000_s1030" type="#_x0000_t202" style="position:absolute;margin-left:199.8pt;margin-top:426pt;width:93.1pt;height:25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" fillcolor="white [3201]" strokeweight=".5pt">
                <v:textbox>
                  <w:txbxContent>
                    <w:p w14:paraId="49095564" w14:textId="44522A75" w:rsidR="00292F05" w:rsidRDefault="00292F05" w:rsidP="00292F05">
                      <w:r>
                        <w:t>Top/</w:t>
                      </w:r>
                      <w:proofErr w:type="spellStart"/>
                      <w:r>
                        <w:t>Low</w:t>
                      </w:r>
                      <w:proofErr w:type="spellEnd"/>
                      <w:r>
                        <w:t xml:space="preserve"> Panel</w:t>
                      </w:r>
                      <w:r>
                        <w:t xml:space="preserve"> </w:t>
                      </w:r>
                      <w:proofErr w:type="spellStart"/>
                      <w:r>
                        <w:t>Panel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92F0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F6FE48" wp14:editId="00C8D9A4">
                <wp:simplePos x="0" y="0"/>
                <wp:positionH relativeFrom="column">
                  <wp:posOffset>5274740</wp:posOffset>
                </wp:positionH>
                <wp:positionV relativeFrom="paragraph">
                  <wp:posOffset>2660502</wp:posOffset>
                </wp:positionV>
                <wp:extent cx="735645" cy="323163"/>
                <wp:effectExtent l="0" t="0" r="13970" b="762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645" cy="323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2E0FC" w14:textId="77777777" w:rsidR="00292F05" w:rsidRDefault="00292F05" w:rsidP="00292F05">
                            <w:r>
                              <w:t>LR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6FE48" id="Zone de texte 6" o:spid="_x0000_s1031" type="#_x0000_t202" style="position:absolute;margin-left:415.35pt;margin-top:209.5pt;width:57.9pt;height:25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" fillcolor="white [3201]" strokeweight=".5pt">
                <v:textbox>
                  <w:txbxContent>
                    <w:p w14:paraId="1A52E0FC" w14:textId="77777777" w:rsidR="00292F05" w:rsidRDefault="00292F05" w:rsidP="00292F05">
                      <w:r>
                        <w:t>LR Panel</w:t>
                      </w:r>
                    </w:p>
                  </w:txbxContent>
                </v:textbox>
              </v:shape>
            </w:pict>
          </mc:Fallback>
        </mc:AlternateContent>
      </w:r>
      <w:r w:rsidR="00292F0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DF3B17" wp14:editId="5612ADFC">
                <wp:simplePos x="0" y="0"/>
                <wp:positionH relativeFrom="column">
                  <wp:posOffset>2571788</wp:posOffset>
                </wp:positionH>
                <wp:positionV relativeFrom="paragraph">
                  <wp:posOffset>2901292</wp:posOffset>
                </wp:positionV>
                <wp:extent cx="735645" cy="323163"/>
                <wp:effectExtent l="0" t="0" r="13970" b="762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645" cy="323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455640" w14:textId="2F156133" w:rsidR="00292F05" w:rsidRDefault="00292F05">
                            <w:r>
                              <w:t>LR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DF3B17" id="Zone de texte 5" o:spid="_x0000_s1032" type="#_x0000_t202" style="position:absolute;margin-left:202.5pt;margin-top:228.45pt;width:57.9pt;height:25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" fillcolor="white [3201]" strokeweight=".5pt">
                <v:textbox>
                  <w:txbxContent>
                    <w:p w14:paraId="79455640" w14:textId="2F156133" w:rsidR="00292F05" w:rsidRDefault="00292F05">
                      <w:r>
                        <w:t>LR Panel</w:t>
                      </w:r>
                    </w:p>
                  </w:txbxContent>
                </v:textbox>
              </v:shape>
            </w:pict>
          </mc:Fallback>
        </mc:AlternateContent>
      </w:r>
      <w:r w:rsidR="00292F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B511D3" wp14:editId="02AC9B72">
                <wp:simplePos x="0" y="0"/>
                <wp:positionH relativeFrom="column">
                  <wp:posOffset>2070285</wp:posOffset>
                </wp:positionH>
                <wp:positionV relativeFrom="paragraph">
                  <wp:posOffset>2543824</wp:posOffset>
                </wp:positionV>
                <wp:extent cx="1340485" cy="316258"/>
                <wp:effectExtent l="0" t="0" r="18415" b="1397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316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A567A" w14:textId="5CDD99E5" w:rsidR="002C5030" w:rsidRDefault="00292F05">
                            <w:r>
                              <w:t xml:space="preserve">2 </w:t>
                            </w:r>
                            <w:proofErr w:type="spellStart"/>
                            <w:r>
                              <w:t>handles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lockers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B511D3" id="Zone de texte 4" o:spid="_x0000_s1033" type="#_x0000_t202" style="position:absolute;margin-left:163pt;margin-top:200.3pt;width:105.55pt;height:24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" fillcolor="white [3201]" strokeweight=".5pt">
                <v:textbox>
                  <w:txbxContent>
                    <w:p w14:paraId="321A567A" w14:textId="5CDD99E5" w:rsidR="002C5030" w:rsidRDefault="00292F05">
                      <w:r>
                        <w:t xml:space="preserve">2 </w:t>
                      </w:r>
                      <w:proofErr w:type="spellStart"/>
                      <w:r>
                        <w:t>handles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lockers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92F0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CA87FD" wp14:editId="1E551BB6">
                <wp:simplePos x="0" y="0"/>
                <wp:positionH relativeFrom="column">
                  <wp:posOffset>2070100</wp:posOffset>
                </wp:positionH>
                <wp:positionV relativeFrom="paragraph">
                  <wp:posOffset>1505169</wp:posOffset>
                </wp:positionV>
                <wp:extent cx="1340662" cy="261257"/>
                <wp:effectExtent l="0" t="0" r="18415" b="1841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662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10CA2" w14:textId="6B381C40" w:rsidR="002C5030" w:rsidRDefault="002C5030">
                            <w:r>
                              <w:t xml:space="preserve">2 </w:t>
                            </w:r>
                            <w:proofErr w:type="spellStart"/>
                            <w:r>
                              <w:t>doors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lockers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CA87FD" id="Zone de texte 3" o:spid="_x0000_s1034" type="#_x0000_t202" style="position:absolute;margin-left:163pt;margin-top:118.5pt;width:105.55pt;height:20.5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" fillcolor="white [3201]" strokeweight=".5pt">
                <v:textbox>
                  <w:txbxContent>
                    <w:p w14:paraId="36B10CA2" w14:textId="6B381C40" w:rsidR="002C5030" w:rsidRDefault="002C5030">
                      <w:r>
                        <w:t xml:space="preserve">2 </w:t>
                      </w:r>
                      <w:proofErr w:type="spellStart"/>
                      <w:r>
                        <w:t>doors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lockers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C503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DE42A1" wp14:editId="3D0DC757">
                <wp:simplePos x="0" y="0"/>
                <wp:positionH relativeFrom="column">
                  <wp:posOffset>234559</wp:posOffset>
                </wp:positionH>
                <wp:positionV relativeFrom="paragraph">
                  <wp:posOffset>838200</wp:posOffset>
                </wp:positionV>
                <wp:extent cx="1237533" cy="294726"/>
                <wp:effectExtent l="0" t="0" r="7620" b="1016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7533" cy="294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7EEF4" w14:textId="01414283" w:rsidR="002C5030" w:rsidRDefault="002C5030">
                            <w:r>
                              <w:t>4 support angles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E42A1" id="Zone de texte 2" o:spid="_x0000_s1035" type="#_x0000_t202" style="position:absolute;margin-left:18.45pt;margin-top:66pt;width:97.45pt;height:2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" fillcolor="white [3201]" strokeweight=".5pt">
                <v:textbox>
                  <w:txbxContent>
                    <w:p w14:paraId="69C7EEF4" w14:textId="01414283" w:rsidR="002C5030" w:rsidRDefault="002C5030">
                      <w:r>
                        <w:t>4 support angles</w:t>
                      </w:r>
                    </w:p>
                  </w:txbxContent>
                </v:textbox>
              </v:shape>
            </w:pict>
          </mc:Fallback>
        </mc:AlternateContent>
      </w:r>
    </w:p>
    <w:p w14:paraId="1BB82D77" w14:textId="77777777" w:rsidR="00D9533C" w:rsidRPr="00D9533C" w:rsidRDefault="00D9533C" w:rsidP="00D9533C"/>
    <w:p w14:paraId="4FCD5133" w14:textId="77777777" w:rsidR="00D9533C" w:rsidRPr="00D9533C" w:rsidRDefault="00D9533C" w:rsidP="00D9533C"/>
    <w:p w14:paraId="2698D9F6" w14:textId="77777777" w:rsidR="00D9533C" w:rsidRPr="00D9533C" w:rsidRDefault="00D9533C" w:rsidP="00D9533C"/>
    <w:p w14:paraId="69DEE66D" w14:textId="77777777" w:rsidR="00D9533C" w:rsidRPr="00D9533C" w:rsidRDefault="00D9533C" w:rsidP="00D9533C"/>
    <w:p w14:paraId="14C434E1" w14:textId="77777777" w:rsidR="00D9533C" w:rsidRPr="00D9533C" w:rsidRDefault="00D9533C" w:rsidP="00D9533C"/>
    <w:p w14:paraId="5305857F" w14:textId="77777777" w:rsidR="00D9533C" w:rsidRPr="00D9533C" w:rsidRDefault="00D9533C" w:rsidP="00D9533C"/>
    <w:p w14:paraId="30B8DB37" w14:textId="77777777" w:rsidR="00D9533C" w:rsidRPr="00D9533C" w:rsidRDefault="00D9533C" w:rsidP="00D9533C"/>
    <w:p w14:paraId="3112EEFB" w14:textId="77777777" w:rsidR="00D9533C" w:rsidRPr="00D9533C" w:rsidRDefault="00D9533C" w:rsidP="00D9533C"/>
    <w:p w14:paraId="0E40C99D" w14:textId="77777777" w:rsidR="00D9533C" w:rsidRPr="00D9533C" w:rsidRDefault="00D9533C" w:rsidP="00D9533C"/>
    <w:p w14:paraId="54001812" w14:textId="77777777" w:rsidR="00D9533C" w:rsidRPr="00D9533C" w:rsidRDefault="00D9533C" w:rsidP="00D9533C"/>
    <w:p w14:paraId="2F286E52" w14:textId="77777777" w:rsidR="00D9533C" w:rsidRPr="00D9533C" w:rsidRDefault="00D9533C" w:rsidP="00D9533C"/>
    <w:p w14:paraId="1FF44C98" w14:textId="77777777" w:rsidR="00D9533C" w:rsidRPr="00D9533C" w:rsidRDefault="00D9533C" w:rsidP="00D9533C"/>
    <w:p w14:paraId="64F25B3A" w14:textId="77777777" w:rsidR="00D9533C" w:rsidRPr="00D9533C" w:rsidRDefault="00D9533C" w:rsidP="00D9533C"/>
    <w:p w14:paraId="3BCBB0BA" w14:textId="77777777" w:rsidR="00D9533C" w:rsidRPr="00D9533C" w:rsidRDefault="00D9533C" w:rsidP="00D9533C"/>
    <w:p w14:paraId="27C23840" w14:textId="77777777" w:rsidR="00D9533C" w:rsidRPr="00D9533C" w:rsidRDefault="00D9533C" w:rsidP="00D9533C"/>
    <w:p w14:paraId="26F36A23" w14:textId="77777777" w:rsidR="00D9533C" w:rsidRPr="00D9533C" w:rsidRDefault="00D9533C" w:rsidP="00D9533C"/>
    <w:p w14:paraId="7DB3ED23" w14:textId="296B2D1B" w:rsidR="00D9533C" w:rsidRPr="00D9533C" w:rsidRDefault="00D9533C" w:rsidP="00D9533C"/>
    <w:p w14:paraId="02061B54" w14:textId="29C3ED2A" w:rsidR="00D9533C" w:rsidRPr="00D9533C" w:rsidRDefault="00EB59BA" w:rsidP="00D9533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B4CEEC" wp14:editId="4066F657">
                <wp:simplePos x="0" y="0"/>
                <wp:positionH relativeFrom="column">
                  <wp:posOffset>2661285</wp:posOffset>
                </wp:positionH>
                <wp:positionV relativeFrom="paragraph">
                  <wp:posOffset>74930</wp:posOffset>
                </wp:positionV>
                <wp:extent cx="715010" cy="260985"/>
                <wp:effectExtent l="0" t="0" r="8890" b="1841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B1AB1" w14:textId="597CC30B" w:rsidR="00292F05" w:rsidRDefault="005F532C">
                            <w:r>
                              <w:t xml:space="preserve">LR </w:t>
                            </w:r>
                            <w:r w:rsidR="00292F05">
                              <w:t>R</w:t>
                            </w:r>
                            <w:r>
                              <w:t>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B4CEEC" id="Zone de texte 8" o:spid="_x0000_s1036" type="#_x0000_t202" style="position:absolute;margin-left:209.55pt;margin-top:5.9pt;width:56.3pt;height:20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" fillcolor="white [3201]" strokeweight=".5pt">
                <v:textbox>
                  <w:txbxContent>
                    <w:p w14:paraId="48DB1AB1" w14:textId="597CC30B" w:rsidR="00292F05" w:rsidRDefault="005F532C">
                      <w:r>
                        <w:t xml:space="preserve">LR </w:t>
                      </w:r>
                      <w:r w:rsidR="00292F05">
                        <w:t>R</w:t>
                      </w:r>
                      <w:r>
                        <w:t>ails</w:t>
                      </w:r>
                    </w:p>
                  </w:txbxContent>
                </v:textbox>
              </v:shape>
            </w:pict>
          </mc:Fallback>
        </mc:AlternateContent>
      </w:r>
    </w:p>
    <w:p w14:paraId="712F22BD" w14:textId="7B21D06A" w:rsidR="00D9533C" w:rsidRPr="00D9533C" w:rsidRDefault="00D9533C" w:rsidP="00D9533C"/>
    <w:p w14:paraId="22DA5312" w14:textId="5E9A07BF" w:rsidR="00D9533C" w:rsidRPr="00D9533C" w:rsidRDefault="00D9533C" w:rsidP="00D9533C"/>
    <w:p w14:paraId="37A308C4" w14:textId="2536D170" w:rsidR="00D9533C" w:rsidRPr="00D9533C" w:rsidRDefault="00D9533C" w:rsidP="00D9533C"/>
    <w:p w14:paraId="3FEFE9C0" w14:textId="77777777" w:rsidR="00D9533C" w:rsidRPr="00D9533C" w:rsidRDefault="00D9533C" w:rsidP="00D9533C"/>
    <w:p w14:paraId="4D5C67C3" w14:textId="77777777" w:rsidR="00D9533C" w:rsidRPr="00D9533C" w:rsidRDefault="00D9533C" w:rsidP="00D9533C"/>
    <w:p w14:paraId="0A22E650" w14:textId="77777777" w:rsidR="00D9533C" w:rsidRPr="00D9533C" w:rsidRDefault="00D9533C" w:rsidP="00D9533C"/>
    <w:p w14:paraId="711A7E0B" w14:textId="77777777" w:rsidR="00D9533C" w:rsidRPr="00D9533C" w:rsidRDefault="00D9533C" w:rsidP="00D9533C"/>
    <w:p w14:paraId="7842D046" w14:textId="77777777" w:rsidR="00D9533C" w:rsidRPr="00D9533C" w:rsidRDefault="00D9533C" w:rsidP="00D9533C"/>
    <w:p w14:paraId="5FC7EB98" w14:textId="77777777" w:rsidR="00D9533C" w:rsidRPr="00D9533C" w:rsidRDefault="00D9533C" w:rsidP="00D9533C"/>
    <w:p w14:paraId="641A9D13" w14:textId="77777777" w:rsidR="00D9533C" w:rsidRPr="00D9533C" w:rsidRDefault="00D9533C" w:rsidP="00D9533C"/>
    <w:p w14:paraId="28088353" w14:textId="77777777" w:rsidR="00D9533C" w:rsidRPr="00D9533C" w:rsidRDefault="00D9533C" w:rsidP="00D9533C"/>
    <w:p w14:paraId="25346943" w14:textId="77777777" w:rsidR="00D9533C" w:rsidRPr="00D9533C" w:rsidRDefault="00D9533C" w:rsidP="00D9533C"/>
    <w:p w14:paraId="14DCD2EC" w14:textId="77777777" w:rsidR="00D9533C" w:rsidRPr="00D9533C" w:rsidRDefault="00D9533C" w:rsidP="00D9533C"/>
    <w:p w14:paraId="37955499" w14:textId="2439C69E" w:rsidR="00D9533C" w:rsidRDefault="00D9533C" w:rsidP="00D9533C">
      <w:r>
        <w:t>Tasseaux verticaux </w:t>
      </w:r>
      <w:r>
        <w:sym w:font="Wingdings" w:char="F0E8"/>
      </w:r>
      <w:r>
        <w:t xml:space="preserve"> </w:t>
      </w:r>
      <w:r w:rsidR="00EB59BA">
        <w:t xml:space="preserve">vertical </w:t>
      </w:r>
      <w:proofErr w:type="spellStart"/>
      <w:r w:rsidR="00EB59BA">
        <w:t>cleats</w:t>
      </w:r>
      <w:proofErr w:type="spellEnd"/>
    </w:p>
    <w:p w14:paraId="57855158" w14:textId="200CBE29" w:rsidR="00EB59BA" w:rsidRDefault="00EB59BA" w:rsidP="00D9533C">
      <w:r>
        <w:t xml:space="preserve">Traverses </w:t>
      </w:r>
      <w:r>
        <w:sym w:font="Wingdings" w:char="F0E8"/>
      </w:r>
      <w:r>
        <w:t xml:space="preserve"> Rails</w:t>
      </w:r>
    </w:p>
    <w:p w14:paraId="23E7E604" w14:textId="778BB808" w:rsidR="00EB59BA" w:rsidRDefault="00EB59BA" w:rsidP="00D9533C">
      <w:r>
        <w:t>Client</w:t>
      </w:r>
      <w:r w:rsidR="00FA668F">
        <w:t xml:space="preserve"> </w:t>
      </w:r>
      <w:r w:rsidR="00FA668F">
        <w:sym w:font="Wingdings" w:char="F0E8"/>
      </w:r>
      <w:r w:rsidR="00FA668F">
        <w:t xml:space="preserve"> Customer</w:t>
      </w:r>
    </w:p>
    <w:p w14:paraId="4727CBBC" w14:textId="699213FB" w:rsidR="00FA668F" w:rsidRDefault="00FA668F" w:rsidP="00D9533C">
      <w:r>
        <w:t xml:space="preserve">Catalogue </w:t>
      </w:r>
      <w:r>
        <w:sym w:font="Wingdings" w:char="F0E8"/>
      </w:r>
      <w:r>
        <w:t xml:space="preserve"> </w:t>
      </w:r>
      <w:proofErr w:type="spellStart"/>
      <w:r>
        <w:t>Catalog</w:t>
      </w:r>
      <w:proofErr w:type="spellEnd"/>
    </w:p>
    <w:p w14:paraId="24158224" w14:textId="52F6B051" w:rsidR="00FA668F" w:rsidRDefault="00FA668F" w:rsidP="00D9533C">
      <w:r>
        <w:t xml:space="preserve">Armoires </w:t>
      </w:r>
      <w:r>
        <w:sym w:font="Wingdings" w:char="F0E8"/>
      </w:r>
      <w:r>
        <w:t xml:space="preserve"> Cabinet</w:t>
      </w:r>
    </w:p>
    <w:p w14:paraId="5CD6FD73" w14:textId="12487C29" w:rsidR="00FA668F" w:rsidRDefault="00FA668F" w:rsidP="00D9533C">
      <w:r>
        <w:t xml:space="preserve">Magasinier </w:t>
      </w:r>
      <w:r>
        <w:sym w:font="Wingdings" w:char="F0E8"/>
      </w:r>
      <w:r>
        <w:t xml:space="preserve"> </w:t>
      </w:r>
      <w:proofErr w:type="spellStart"/>
      <w:r>
        <w:t>Storekeeper</w:t>
      </w:r>
      <w:proofErr w:type="spellEnd"/>
    </w:p>
    <w:p w14:paraId="01CFDCF5" w14:textId="5DC08AC0" w:rsidR="00FA668F" w:rsidRDefault="00FA668F" w:rsidP="00D9533C">
      <w:r>
        <w:t xml:space="preserve">Casiers </w:t>
      </w:r>
      <w:r>
        <w:sym w:font="Wingdings" w:char="F0E8"/>
      </w:r>
      <w:r>
        <w:t xml:space="preserve"> </w:t>
      </w:r>
      <w:proofErr w:type="spellStart"/>
      <w:r>
        <w:t>Lockers</w:t>
      </w:r>
      <w:proofErr w:type="spellEnd"/>
    </w:p>
    <w:p w14:paraId="3E97C663" w14:textId="73BA176C" w:rsidR="00FA668F" w:rsidRDefault="00FA668F" w:rsidP="00D9533C">
      <w:r>
        <w:t xml:space="preserve">Dimensions </w:t>
      </w:r>
      <w:r>
        <w:sym w:font="Wingdings" w:char="F0E8"/>
      </w:r>
      <w:r>
        <w:t xml:space="preserve"> </w:t>
      </w:r>
      <w:proofErr w:type="spellStart"/>
      <w:r>
        <w:t>Dimensions</w:t>
      </w:r>
      <w:proofErr w:type="spellEnd"/>
    </w:p>
    <w:p w14:paraId="4521850B" w14:textId="77777777" w:rsidR="00FA668F" w:rsidRPr="00D9533C" w:rsidRDefault="00FA668F" w:rsidP="00D9533C">
      <w:bookmarkStart w:id="0" w:name="_GoBack"/>
      <w:bookmarkEnd w:id="0"/>
    </w:p>
    <w:p w14:paraId="249DD9CC" w14:textId="76946FE3" w:rsidR="00B31EA0" w:rsidRPr="00D9533C" w:rsidRDefault="00B31EA0" w:rsidP="00D9533C"/>
    <w:sectPr w:rsidR="00B31EA0" w:rsidRPr="00D9533C" w:rsidSect="0007305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56"/>
    <w:rsid w:val="00073056"/>
    <w:rsid w:val="001705E0"/>
    <w:rsid w:val="001E5E49"/>
    <w:rsid w:val="00292F05"/>
    <w:rsid w:val="002C5030"/>
    <w:rsid w:val="005F532C"/>
    <w:rsid w:val="00951943"/>
    <w:rsid w:val="00AF738E"/>
    <w:rsid w:val="00B31EA0"/>
    <w:rsid w:val="00D9533C"/>
    <w:rsid w:val="00EB59BA"/>
    <w:rsid w:val="00FA668F"/>
    <w:rsid w:val="00FD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B3707"/>
  <w15:chartTrackingRefBased/>
  <w15:docId w15:val="{8B9B6C1E-0BDD-DC43-8619-F8F88BA13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953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9533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Glossaire KitBox.docx</Template>
  <TotalTime>26</TotalTime>
  <Pages>1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Eric THIEBAUT</cp:lastModifiedBy>
  <cp:revision>3</cp:revision>
  <dcterms:created xsi:type="dcterms:W3CDTF">2015-09-24T13:41:00Z</dcterms:created>
  <dcterms:modified xsi:type="dcterms:W3CDTF">2018-02-07T09:51:00Z</dcterms:modified>
</cp:coreProperties>
</file>